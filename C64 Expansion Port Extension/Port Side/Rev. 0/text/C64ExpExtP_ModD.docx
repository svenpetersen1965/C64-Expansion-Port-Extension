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384" w14:textId="1A378FD1" w:rsidR="0001054C" w:rsidRDefault="00602DCF" w:rsidP="00602DC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C64 Expansion Port Extension Port Side Rev. 0</w:t>
      </w:r>
    </w:p>
    <w:p w14:paraId="4E7A740C" w14:textId="39E3DDD2" w:rsidR="00602DCF" w:rsidRDefault="00602DCF" w:rsidP="00602DC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Module Description</w:t>
      </w:r>
    </w:p>
    <w:p w14:paraId="06F5E9B8" w14:textId="624F1FAC" w:rsidR="00602DCF" w:rsidRDefault="00602DCF" w:rsidP="00602DCF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Introduction</w:t>
      </w:r>
    </w:p>
    <w:p w14:paraId="73338729" w14:textId="66213CB3" w:rsidR="00602DCF" w:rsidRDefault="00EC4007" w:rsidP="00602DCF">
      <w:pPr>
        <w:rPr>
          <w:lang w:val="en-US"/>
        </w:rPr>
      </w:pPr>
      <w:r>
        <w:rPr>
          <w:lang w:val="en-US"/>
        </w:rPr>
        <w:t>The purpose of the C64</w:t>
      </w:r>
      <w:r w:rsidR="00D95205">
        <w:rPr>
          <w:lang w:val="en-US"/>
        </w:rPr>
        <w:t xml:space="preserve"> Expansion Port Extension is to place an Expansion Port connector at a desired location and connect the actual C64 Expansion Port via a ribbon cable. The maximum length </w:t>
      </w:r>
      <w:r w:rsidR="009F7A1E">
        <w:rPr>
          <w:lang w:val="en-US"/>
        </w:rPr>
        <w:t xml:space="preserve">of said ribbon cable </w:t>
      </w:r>
      <w:r w:rsidR="00D95205">
        <w:rPr>
          <w:lang w:val="en-US"/>
        </w:rPr>
        <w:t>is not yet determined.</w:t>
      </w:r>
      <w:r w:rsidR="009F7A1E">
        <w:rPr>
          <w:lang w:val="en-US"/>
        </w:rPr>
        <w:t xml:space="preserve"> This board is connected to the C64 itself.</w:t>
      </w:r>
    </w:p>
    <w:p w14:paraId="1B6F8DB2" w14:textId="77777777" w:rsidR="009F7A1E" w:rsidRDefault="009F7A1E" w:rsidP="009F7A1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85F0A85" wp14:editId="0F89A920">
            <wp:extent cx="5010922" cy="5852172"/>
            <wp:effectExtent l="0" t="0" r="0" b="0"/>
            <wp:docPr id="21043130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13080" name="Grafik 2104313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922" cy="58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C66" w14:textId="50DCF247" w:rsidR="009F7A1E" w:rsidRPr="009F7A1E" w:rsidRDefault="009F7A1E" w:rsidP="009F7A1E">
      <w:pPr>
        <w:pStyle w:val="Beschriftung"/>
        <w:jc w:val="center"/>
        <w:rPr>
          <w:lang w:val="en-US"/>
        </w:rPr>
      </w:pPr>
      <w:r w:rsidRPr="009F7A1E">
        <w:rPr>
          <w:lang w:val="en-US"/>
        </w:rPr>
        <w:t xml:space="preserve">Figure </w:t>
      </w:r>
      <w:r w:rsidRPr="009F7A1E">
        <w:rPr>
          <w:lang w:val="en-US"/>
        </w:rPr>
        <w:fldChar w:fldCharType="begin"/>
      </w:r>
      <w:r w:rsidRPr="009F7A1E">
        <w:rPr>
          <w:lang w:val="en-US"/>
        </w:rPr>
        <w:instrText xml:space="preserve"> SEQ Figure \* ARABIC </w:instrText>
      </w:r>
      <w:r w:rsidRPr="009F7A1E">
        <w:rPr>
          <w:lang w:val="en-US"/>
        </w:rPr>
        <w:fldChar w:fldCharType="separate"/>
      </w:r>
      <w:r w:rsidR="00836E8F">
        <w:rPr>
          <w:noProof/>
          <w:lang w:val="en-US"/>
        </w:rPr>
        <w:t>1</w:t>
      </w:r>
      <w:r w:rsidRPr="009F7A1E">
        <w:rPr>
          <w:lang w:val="en-US"/>
        </w:rPr>
        <w:fldChar w:fldCharType="end"/>
      </w:r>
      <w:r w:rsidRPr="009F7A1E">
        <w:rPr>
          <w:lang w:val="en-US"/>
        </w:rPr>
        <w:t>: Dimension of the port side PCB</w:t>
      </w:r>
    </w:p>
    <w:p w14:paraId="397E94E9" w14:textId="77777777" w:rsidR="00D95205" w:rsidRPr="00602DCF" w:rsidRDefault="00D95205" w:rsidP="00602DCF">
      <w:pPr>
        <w:rPr>
          <w:lang w:val="en-US"/>
        </w:rPr>
      </w:pPr>
    </w:p>
    <w:p w14:paraId="212F3E3B" w14:textId="2FC3237B" w:rsidR="00602DCF" w:rsidRDefault="00602DCF" w:rsidP="00602DCF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lastRenderedPageBreak/>
        <w:t>Connector Pinouts</w:t>
      </w:r>
    </w:p>
    <w:p w14:paraId="208E3BA3" w14:textId="77777777" w:rsidR="00602DCF" w:rsidRDefault="00602DCF" w:rsidP="00602DCF">
      <w:pPr>
        <w:pStyle w:val="berschrift2"/>
        <w:rPr>
          <w:lang w:val="en-US"/>
        </w:rPr>
      </w:pPr>
      <w:r>
        <w:rPr>
          <w:lang w:val="en-US"/>
        </w:rPr>
        <w:t>J1 – Expansion Port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1129"/>
        <w:gridCol w:w="1560"/>
        <w:gridCol w:w="567"/>
        <w:gridCol w:w="2266"/>
      </w:tblGrid>
      <w:tr w:rsidR="00602DCF" w14:paraId="79CFDA2D" w14:textId="77777777" w:rsidTr="00072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</w:tcPr>
          <w:p w14:paraId="0B92A127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 (TOP)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33D0CD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8226C5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2266" w:type="dxa"/>
          </w:tcPr>
          <w:p w14:paraId="4BA4514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 (BOT)</w:t>
            </w:r>
          </w:p>
        </w:tc>
      </w:tr>
      <w:tr w:rsidR="00602DCF" w14:paraId="5AB40113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5F1DD1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ABAC49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A14D8E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66" w:type="dxa"/>
          </w:tcPr>
          <w:p w14:paraId="5CD10B86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602DCF" w14:paraId="7E04BBB6" w14:textId="77777777" w:rsidTr="00072D5C">
        <w:tc>
          <w:tcPr>
            <w:tcW w:w="1129" w:type="dxa"/>
          </w:tcPr>
          <w:p w14:paraId="469A173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07A30C4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AAD8C2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66" w:type="dxa"/>
          </w:tcPr>
          <w:p w14:paraId="3EE54E97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\to(ROMH)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72CF5465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6A2328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77A0165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E94660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66" w:type="dxa"/>
          </w:tcPr>
          <w:p w14:paraId="2E1B927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\to(RESET)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1A485BAB" w14:textId="77777777" w:rsidTr="00072D5C">
        <w:tc>
          <w:tcPr>
            <w:tcW w:w="1129" w:type="dxa"/>
          </w:tcPr>
          <w:p w14:paraId="16E58D1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F639D6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\to(IRQ)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B9B3D2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66" w:type="dxa"/>
          </w:tcPr>
          <w:p w14:paraId="7D860A5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\to(NMI)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785D1BCB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4F1667E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BF5D28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R /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\to(W)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09A6E5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266" w:type="dxa"/>
          </w:tcPr>
          <w:p w14:paraId="7F86FB2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PHI2</w:t>
            </w:r>
          </w:p>
        </w:tc>
      </w:tr>
      <w:tr w:rsidR="00602DCF" w14:paraId="5D6C01AD" w14:textId="77777777" w:rsidTr="00072D5C">
        <w:tc>
          <w:tcPr>
            <w:tcW w:w="1129" w:type="dxa"/>
          </w:tcPr>
          <w:p w14:paraId="27002FD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D38E12A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DOT CLOCK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A22E4B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66" w:type="dxa"/>
          </w:tcPr>
          <w:p w14:paraId="47AD463A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A15</w:t>
            </w:r>
          </w:p>
        </w:tc>
      </w:tr>
      <w:tr w:rsidR="00602DCF" w14:paraId="133714C5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389253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F646607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\to(I/O1)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9AAC7E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266" w:type="dxa"/>
          </w:tcPr>
          <w:p w14:paraId="47C2B21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A14</w:t>
            </w:r>
          </w:p>
        </w:tc>
      </w:tr>
      <w:tr w:rsidR="00602DCF" w14:paraId="6F013B1E" w14:textId="77777777" w:rsidTr="00072D5C">
        <w:tc>
          <w:tcPr>
            <w:tcW w:w="1129" w:type="dxa"/>
          </w:tcPr>
          <w:p w14:paraId="4324791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9458785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\to(GAME)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B6CED4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266" w:type="dxa"/>
          </w:tcPr>
          <w:p w14:paraId="0CD8AA1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A13</w:t>
            </w:r>
          </w:p>
        </w:tc>
      </w:tr>
      <w:tr w:rsidR="00602DCF" w14:paraId="52B1E60D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D45F226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F676636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\to(EXROM)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CC8E74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66" w:type="dxa"/>
          </w:tcPr>
          <w:p w14:paraId="225C86F3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A12</w:t>
            </w:r>
          </w:p>
        </w:tc>
      </w:tr>
      <w:tr w:rsidR="00602DCF" w14:paraId="3FFB0ED7" w14:textId="77777777" w:rsidTr="00072D5C">
        <w:tc>
          <w:tcPr>
            <w:tcW w:w="1129" w:type="dxa"/>
          </w:tcPr>
          <w:p w14:paraId="0DD36F65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365340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\to(I/O2)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C89F58A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266" w:type="dxa"/>
          </w:tcPr>
          <w:p w14:paraId="339D98C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A11</w:t>
            </w:r>
          </w:p>
        </w:tc>
      </w:tr>
      <w:tr w:rsidR="00602DCF" w14:paraId="3CF71927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D75344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4648B4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\to(ROML)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03ED3D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66" w:type="dxa"/>
          </w:tcPr>
          <w:p w14:paraId="5551C4C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A10</w:t>
            </w:r>
          </w:p>
        </w:tc>
      </w:tr>
      <w:tr w:rsidR="00602DCF" w14:paraId="28282411" w14:textId="77777777" w:rsidTr="00072D5C">
        <w:tc>
          <w:tcPr>
            <w:tcW w:w="1129" w:type="dxa"/>
          </w:tcPr>
          <w:p w14:paraId="6E8CC79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9D2685E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BA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7FA96B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66" w:type="dxa"/>
          </w:tcPr>
          <w:p w14:paraId="3374F00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A9</w:t>
            </w:r>
          </w:p>
        </w:tc>
      </w:tr>
      <w:tr w:rsidR="00602DCF" w14:paraId="34986E4E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26FC6184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B35C76A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\to(DMA)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9300BC5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266" w:type="dxa"/>
          </w:tcPr>
          <w:p w14:paraId="63404B5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A8</w:t>
            </w:r>
          </w:p>
        </w:tc>
      </w:tr>
      <w:tr w:rsidR="00602DCF" w14:paraId="7744F90A" w14:textId="77777777" w:rsidTr="00072D5C">
        <w:tc>
          <w:tcPr>
            <w:tcW w:w="1129" w:type="dxa"/>
          </w:tcPr>
          <w:p w14:paraId="56CC644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A30C02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3B4789E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266" w:type="dxa"/>
          </w:tcPr>
          <w:p w14:paraId="4281592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</w:tr>
      <w:tr w:rsidR="00602DCF" w14:paraId="07BE9228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2C12DB5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A763375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3A103F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66" w:type="dxa"/>
          </w:tcPr>
          <w:p w14:paraId="632118BA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</w:tr>
      <w:tr w:rsidR="00602DCF" w14:paraId="38E52533" w14:textId="77777777" w:rsidTr="00072D5C">
        <w:tc>
          <w:tcPr>
            <w:tcW w:w="1129" w:type="dxa"/>
          </w:tcPr>
          <w:p w14:paraId="34F9C24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C9FDF88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C4F634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2266" w:type="dxa"/>
          </w:tcPr>
          <w:p w14:paraId="1C9FC8C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</w:tr>
      <w:tr w:rsidR="00602DCF" w14:paraId="1A7D099D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49D0D8E3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C1D619E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3E36CC7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2266" w:type="dxa"/>
          </w:tcPr>
          <w:p w14:paraId="574F5BAE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</w:tr>
      <w:tr w:rsidR="00602DCF" w14:paraId="7A4E271A" w14:textId="77777777" w:rsidTr="00072D5C">
        <w:tc>
          <w:tcPr>
            <w:tcW w:w="1129" w:type="dxa"/>
          </w:tcPr>
          <w:p w14:paraId="49E698F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E87EA4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F34048E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2266" w:type="dxa"/>
          </w:tcPr>
          <w:p w14:paraId="799F961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602DCF" w14:paraId="111A18DB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233F118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591008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6CD03C4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266" w:type="dxa"/>
          </w:tcPr>
          <w:p w14:paraId="62166B2A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 w:rsidR="00602DCF" w14:paraId="4618813C" w14:textId="77777777" w:rsidTr="00072D5C">
        <w:tc>
          <w:tcPr>
            <w:tcW w:w="1129" w:type="dxa"/>
          </w:tcPr>
          <w:p w14:paraId="313840E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561FCD37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D10A04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66" w:type="dxa"/>
          </w:tcPr>
          <w:p w14:paraId="21E0BF52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602DCF" w14:paraId="4A9A02DE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522A97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DCC562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3121625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66" w:type="dxa"/>
          </w:tcPr>
          <w:p w14:paraId="17E86C93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</w:tr>
      <w:tr w:rsidR="00602DCF" w14:paraId="2D0A9056" w14:textId="77777777" w:rsidTr="00072D5C">
        <w:tc>
          <w:tcPr>
            <w:tcW w:w="1129" w:type="dxa"/>
          </w:tcPr>
          <w:p w14:paraId="116CD2B9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6DCAF0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B33F670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266" w:type="dxa"/>
          </w:tcPr>
          <w:p w14:paraId="0381FE6F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09500CEF" w14:textId="77777777" w:rsidR="00602DCF" w:rsidRDefault="00602DCF" w:rsidP="00602DCF">
      <w:pPr>
        <w:tabs>
          <w:tab w:val="left" w:pos="7940"/>
        </w:tabs>
        <w:rPr>
          <w:lang w:val="en-US"/>
        </w:rPr>
      </w:pPr>
    </w:p>
    <w:p w14:paraId="5F0CF08F" w14:textId="77777777" w:rsidR="00602DCF" w:rsidRDefault="00602DCF" w:rsidP="00602DCF">
      <w:pPr>
        <w:pStyle w:val="berschrift2"/>
        <w:rPr>
          <w:lang w:val="en-US"/>
        </w:rPr>
      </w:pPr>
      <w:r>
        <w:rPr>
          <w:lang w:val="en-US"/>
        </w:rPr>
        <w:t>J2 – Break out connector</w:t>
      </w:r>
    </w:p>
    <w:p w14:paraId="0E757F96" w14:textId="02786E23" w:rsidR="00602DCF" w:rsidRDefault="00602DCF" w:rsidP="00602DCF">
      <w:pPr>
        <w:tabs>
          <w:tab w:val="left" w:pos="7940"/>
        </w:tabs>
        <w:rPr>
          <w:lang w:val="en-US"/>
        </w:rPr>
      </w:pPr>
      <w:r>
        <w:rPr>
          <w:lang w:val="en-US"/>
        </w:rPr>
        <w:t>2x25 box header, 2.54mm pitch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1129"/>
        <w:gridCol w:w="1560"/>
        <w:gridCol w:w="567"/>
        <w:gridCol w:w="2266"/>
      </w:tblGrid>
      <w:tr w:rsidR="00602DCF" w14:paraId="22EB615C" w14:textId="77777777" w:rsidTr="00072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</w:tcPr>
          <w:p w14:paraId="4CAC449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7D0C11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E8CF7A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2266" w:type="dxa"/>
          </w:tcPr>
          <w:p w14:paraId="3104DEF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</w:tr>
      <w:tr w:rsidR="00602DCF" w14:paraId="5A2490DB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A129D14" w14:textId="27BC240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720E8FF" w14:textId="06F4947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4976B94" w14:textId="1ADFD8C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6" w:type="dxa"/>
          </w:tcPr>
          <w:p w14:paraId="70071103" w14:textId="663D5DC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ND</w:t>
            </w:r>
          </w:p>
        </w:tc>
      </w:tr>
      <w:tr w:rsidR="00602DCF" w14:paraId="6014D97D" w14:textId="77777777" w:rsidTr="00072D5C">
        <w:tc>
          <w:tcPr>
            <w:tcW w:w="1129" w:type="dxa"/>
          </w:tcPr>
          <w:p w14:paraId="3C72A457" w14:textId="77C0052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51768E9" w14:textId="623740F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</w:t>
            </w:r>
            <w:r>
              <w:t>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3E207B2D" w14:textId="188B8A3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6" w:type="dxa"/>
          </w:tcPr>
          <w:p w14:paraId="7F224097" w14:textId="2D3CF61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ND</w:t>
            </w:r>
          </w:p>
        </w:tc>
      </w:tr>
      <w:tr w:rsidR="00602DCF" w14:paraId="657AE68A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565B19D" w14:textId="1C9186E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95B8C74" w14:textId="5AB69E8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</w:t>
            </w:r>
            <w:r>
              <w:t>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82835BA" w14:textId="3C42C7A9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66" w:type="dxa"/>
          </w:tcPr>
          <w:p w14:paraId="49A1F683" w14:textId="0912715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\to(ROMH)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06B8963D" w14:textId="77777777" w:rsidTr="00072D5C">
        <w:tc>
          <w:tcPr>
            <w:tcW w:w="1129" w:type="dxa"/>
          </w:tcPr>
          <w:p w14:paraId="3B02CAE8" w14:textId="15F008BC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52F00DE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74135A4" w14:textId="68F26A2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66" w:type="dxa"/>
          </w:tcPr>
          <w:p w14:paraId="0BB3AB20" w14:textId="2393761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\to(RESET)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081BF9E7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72684AB2" w14:textId="348BC11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60672C5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\to(IRQ)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06DBCD1" w14:textId="36DEFFC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66" w:type="dxa"/>
          </w:tcPr>
          <w:p w14:paraId="6CF1822D" w14:textId="6B27305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\to(NMI)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44702760" w14:textId="77777777" w:rsidTr="00072D5C">
        <w:tc>
          <w:tcPr>
            <w:tcW w:w="1129" w:type="dxa"/>
          </w:tcPr>
          <w:p w14:paraId="344EC8A5" w14:textId="707BF41C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D741E7C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R /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\to(W)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AC24BE4" w14:textId="24077C8A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266" w:type="dxa"/>
          </w:tcPr>
          <w:p w14:paraId="0AE669A9" w14:textId="59776D5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PHI2</w:t>
            </w:r>
          </w:p>
        </w:tc>
      </w:tr>
      <w:tr w:rsidR="00602DCF" w14:paraId="1206A812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DA36372" w14:textId="5E50C51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02AD087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DOT CLOCK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58E82CB" w14:textId="4E418EA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266" w:type="dxa"/>
          </w:tcPr>
          <w:p w14:paraId="673C5E9D" w14:textId="55A9E7A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A15</w:t>
            </w:r>
          </w:p>
        </w:tc>
      </w:tr>
      <w:tr w:rsidR="00602DCF" w14:paraId="2DA919EF" w14:textId="77777777" w:rsidTr="00072D5C">
        <w:tc>
          <w:tcPr>
            <w:tcW w:w="1129" w:type="dxa"/>
          </w:tcPr>
          <w:p w14:paraId="246A77C2" w14:textId="5BA4F06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381105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\to(I/O1)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95BA7CD" w14:textId="440A725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266" w:type="dxa"/>
          </w:tcPr>
          <w:p w14:paraId="3C413C0A" w14:textId="722833ED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A14</w:t>
            </w:r>
          </w:p>
        </w:tc>
      </w:tr>
      <w:tr w:rsidR="00602DCF" w14:paraId="7E324281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4B54B88B" w14:textId="61A8318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C389AB8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\to(GAME)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2943FBC" w14:textId="5FD0322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266" w:type="dxa"/>
          </w:tcPr>
          <w:p w14:paraId="3C5E06A8" w14:textId="0B5CF18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A13</w:t>
            </w:r>
          </w:p>
        </w:tc>
      </w:tr>
      <w:tr w:rsidR="00602DCF" w14:paraId="17F03C6E" w14:textId="77777777" w:rsidTr="00072D5C">
        <w:tc>
          <w:tcPr>
            <w:tcW w:w="1129" w:type="dxa"/>
          </w:tcPr>
          <w:p w14:paraId="692E4925" w14:textId="0C800CA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FB8FB1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\to(EXROM)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68480DB" w14:textId="5120691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266" w:type="dxa"/>
          </w:tcPr>
          <w:p w14:paraId="04504EEB" w14:textId="07AA873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A12</w:t>
            </w:r>
          </w:p>
        </w:tc>
      </w:tr>
      <w:tr w:rsidR="00602DCF" w14:paraId="4FE0C233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764AFE22" w14:textId="27719CD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>21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60444B4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\to(I/O2)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CCC8C06" w14:textId="636B90C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266" w:type="dxa"/>
          </w:tcPr>
          <w:p w14:paraId="2E24ABD4" w14:textId="3411DAD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A11</w:t>
            </w:r>
          </w:p>
        </w:tc>
      </w:tr>
      <w:tr w:rsidR="00602DCF" w14:paraId="57241F5D" w14:textId="77777777" w:rsidTr="00072D5C">
        <w:tc>
          <w:tcPr>
            <w:tcW w:w="1129" w:type="dxa"/>
          </w:tcPr>
          <w:p w14:paraId="7C8704BA" w14:textId="4C9A8C7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2CD4A7B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\to(ROML)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8AF34B6" w14:textId="309E402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266" w:type="dxa"/>
          </w:tcPr>
          <w:p w14:paraId="748616C3" w14:textId="2C04403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A10</w:t>
            </w:r>
          </w:p>
        </w:tc>
      </w:tr>
      <w:tr w:rsidR="00602DCF" w14:paraId="7F2F3F1E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FD41B9D" w14:textId="600C93F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7340DEF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BA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30750A2" w14:textId="42108099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266" w:type="dxa"/>
          </w:tcPr>
          <w:p w14:paraId="1AAD2348" w14:textId="3A216CD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A9</w:t>
            </w:r>
          </w:p>
        </w:tc>
      </w:tr>
      <w:tr w:rsidR="00602DCF" w14:paraId="4D57DE5D" w14:textId="77777777" w:rsidTr="00072D5C">
        <w:tc>
          <w:tcPr>
            <w:tcW w:w="1129" w:type="dxa"/>
          </w:tcPr>
          <w:p w14:paraId="52956A6B" w14:textId="5D945A0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92062E9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\to(DMA)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A7F6EE4" w14:textId="0E22324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266" w:type="dxa"/>
          </w:tcPr>
          <w:p w14:paraId="05CE1066" w14:textId="2F58E6D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A8</w:t>
            </w:r>
          </w:p>
        </w:tc>
      </w:tr>
      <w:tr w:rsidR="00602DCF" w14:paraId="4D5A62B8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EFA704D" w14:textId="1F4F3B8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8B2FDA2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5B90A83" w14:textId="50F0306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66" w:type="dxa"/>
          </w:tcPr>
          <w:p w14:paraId="56D53B8D" w14:textId="009CC08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</w:tr>
      <w:tr w:rsidR="00602DCF" w14:paraId="4FAE48FC" w14:textId="77777777" w:rsidTr="00072D5C">
        <w:tc>
          <w:tcPr>
            <w:tcW w:w="1129" w:type="dxa"/>
          </w:tcPr>
          <w:p w14:paraId="1F8A0629" w14:textId="3DAA7FB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D1B1A28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3C71A0A" w14:textId="297CB78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266" w:type="dxa"/>
          </w:tcPr>
          <w:p w14:paraId="683EE399" w14:textId="1893405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</w:tr>
      <w:tr w:rsidR="00602DCF" w14:paraId="2DCD9C73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C32D4AB" w14:textId="50F307C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5159E40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9650073" w14:textId="3098A78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266" w:type="dxa"/>
          </w:tcPr>
          <w:p w14:paraId="12CF17B8" w14:textId="6417BA52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</w:tr>
      <w:tr w:rsidR="00602DCF" w14:paraId="5CF78900" w14:textId="77777777" w:rsidTr="00072D5C">
        <w:tc>
          <w:tcPr>
            <w:tcW w:w="1129" w:type="dxa"/>
          </w:tcPr>
          <w:p w14:paraId="43F7C0DE" w14:textId="167ECEF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2AEDD5E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96F1505" w14:textId="6B5FD3D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266" w:type="dxa"/>
          </w:tcPr>
          <w:p w14:paraId="158651A9" w14:textId="7D53BF0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</w:tr>
      <w:tr w:rsidR="00602DCF" w14:paraId="48C1B212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F4F9F37" w14:textId="19D59F0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C9BCF2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0661024" w14:textId="564DB05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266" w:type="dxa"/>
          </w:tcPr>
          <w:p w14:paraId="3685DED0" w14:textId="10D472F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602DCF" w14:paraId="45168A09" w14:textId="77777777" w:rsidTr="00072D5C">
        <w:tc>
          <w:tcPr>
            <w:tcW w:w="1129" w:type="dxa"/>
          </w:tcPr>
          <w:p w14:paraId="49D93494" w14:textId="3341F70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CC2FC04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F4AEEA8" w14:textId="7D74163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266" w:type="dxa"/>
          </w:tcPr>
          <w:p w14:paraId="08B28EA2" w14:textId="414B5EA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 w:rsidR="00602DCF" w14:paraId="10C74EA2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0CBA430E" w14:textId="5FB6710A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0AB2402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0915C36" w14:textId="7C9AE22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2</w:t>
            </w:r>
          </w:p>
        </w:tc>
        <w:tc>
          <w:tcPr>
            <w:tcW w:w="2266" w:type="dxa"/>
          </w:tcPr>
          <w:p w14:paraId="038B4449" w14:textId="037AD5E2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602DCF" w14:paraId="7EEDE4A4" w14:textId="77777777" w:rsidTr="00072D5C">
        <w:tc>
          <w:tcPr>
            <w:tcW w:w="1129" w:type="dxa"/>
          </w:tcPr>
          <w:p w14:paraId="49205379" w14:textId="39D4C37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82F32C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5BB023C" w14:textId="3083968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2266" w:type="dxa"/>
          </w:tcPr>
          <w:p w14:paraId="325195D5" w14:textId="1A6BEED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</w:tr>
      <w:tr w:rsidR="00602DCF" w14:paraId="59A40A04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076966BC" w14:textId="29F7A31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196F736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796C64E" w14:textId="77C08079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2266" w:type="dxa"/>
          </w:tcPr>
          <w:p w14:paraId="7E42898E" w14:textId="2F36FFD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602DCF" w14:paraId="02AD8342" w14:textId="77777777" w:rsidTr="00072D5C">
        <w:tc>
          <w:tcPr>
            <w:tcW w:w="1129" w:type="dxa"/>
          </w:tcPr>
          <w:p w14:paraId="216F3593" w14:textId="3BFDDD5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266FD74" w14:textId="0DDF2D0D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41615B3" w14:textId="35F0D4A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266" w:type="dxa"/>
          </w:tcPr>
          <w:p w14:paraId="5E4B1D3D" w14:textId="3C13B57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602DCF" w14:paraId="6091D89F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8A7C088" w14:textId="138EEF0C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69205E4" w14:textId="2B6C44F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AF89F32" w14:textId="63C105D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66" w:type="dxa"/>
          </w:tcPr>
          <w:p w14:paraId="1F0010D1" w14:textId="576E1E7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34B1B58A" w14:textId="77777777" w:rsidR="00602DCF" w:rsidRDefault="00602DCF" w:rsidP="00602DCF">
      <w:pPr>
        <w:rPr>
          <w:lang w:val="en-US"/>
        </w:rPr>
      </w:pPr>
    </w:p>
    <w:p w14:paraId="7E21D228" w14:textId="1F702363" w:rsidR="00602DCF" w:rsidRDefault="00602DCF" w:rsidP="00602DCF">
      <w:pPr>
        <w:pStyle w:val="berschrift1"/>
        <w:rPr>
          <w:lang w:val="en-US"/>
        </w:rPr>
      </w:pPr>
      <w:r>
        <w:rPr>
          <w:lang w:val="en-US"/>
        </w:rPr>
        <w:t>Revision History</w:t>
      </w:r>
    </w:p>
    <w:p w14:paraId="6C7B0F76" w14:textId="23C06D30" w:rsidR="009F7A1E" w:rsidRDefault="009F7A1E" w:rsidP="009F7A1E">
      <w:pPr>
        <w:pStyle w:val="berschrift2"/>
        <w:rPr>
          <w:lang w:val="en-US"/>
        </w:rPr>
      </w:pPr>
      <w:r>
        <w:rPr>
          <w:lang w:val="en-US"/>
        </w:rPr>
        <w:t>Rev. 0</w:t>
      </w:r>
    </w:p>
    <w:p w14:paraId="5D17D16D" w14:textId="627D20E5" w:rsidR="009F7A1E" w:rsidRPr="009F7A1E" w:rsidRDefault="009F7A1E" w:rsidP="009F7A1E">
      <w:pPr>
        <w:rPr>
          <w:lang w:val="en-US"/>
        </w:rPr>
      </w:pPr>
      <w:r>
        <w:rPr>
          <w:lang w:val="en-US"/>
        </w:rPr>
        <w:t>Prototype</w:t>
      </w:r>
    </w:p>
    <w:sectPr w:rsidR="009F7A1E" w:rsidRPr="009F7A1E" w:rsidSect="005131E2"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D9A1" w14:textId="77777777" w:rsidR="00602DCF" w:rsidRDefault="00602DCF" w:rsidP="004207BD">
      <w:pPr>
        <w:spacing w:after="0" w:line="240" w:lineRule="auto"/>
      </w:pPr>
      <w:r>
        <w:separator/>
      </w:r>
    </w:p>
  </w:endnote>
  <w:endnote w:type="continuationSeparator" w:id="0">
    <w:p w14:paraId="04A0144C" w14:textId="77777777" w:rsidR="00602DCF" w:rsidRDefault="00602DCF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0C89" w14:textId="21E0399A" w:rsidR="004207BD" w:rsidRDefault="00AE432D">
    <w:pPr>
      <w:pStyle w:val="Fuzeile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836E8F">
      <w:rPr>
        <w:noProof/>
      </w:rPr>
      <w:t>C64ExpExtP_ModD.docx</w:t>
    </w:r>
    <w:r>
      <w:rPr>
        <w:noProof/>
      </w:rPr>
      <w:fldChar w:fldCharType="end"/>
    </w:r>
    <w:r w:rsidR="004207BD">
      <w:tab/>
    </w:r>
    <w:r w:rsidR="004207BD">
      <w:ptab w:relativeTo="margin" w:alignment="right" w:leader="none"/>
    </w:r>
    <w:r w:rsidR="006477E2">
      <w:fldChar w:fldCharType="begin"/>
    </w:r>
    <w:r w:rsidR="006477E2">
      <w:instrText xml:space="preserve"> TIME \@ "dd.MM.yyyy HH:mm" </w:instrText>
    </w:r>
    <w:r w:rsidR="006477E2">
      <w:fldChar w:fldCharType="separate"/>
    </w:r>
    <w:r w:rsidR="00836E8F">
      <w:rPr>
        <w:noProof/>
      </w:rPr>
      <w:t>25.05.2026 21:34</w:t>
    </w:r>
    <w:r w:rsidR="006477E2">
      <w:fldChar w:fldCharType="end"/>
    </w:r>
  </w:p>
  <w:p w14:paraId="1D3AB90A" w14:textId="40A8E293" w:rsidR="004207BD" w:rsidRDefault="0001054C">
    <w:pPr>
      <w:pStyle w:val="Fuzeile"/>
    </w:pPr>
    <w:proofErr w:type="spellStart"/>
    <w:r>
      <w:t>Drafted</w:t>
    </w:r>
    <w:proofErr w:type="spellEnd"/>
    <w:r>
      <w:t xml:space="preserve"> </w:t>
    </w:r>
    <w:proofErr w:type="spellStart"/>
    <w:r>
      <w:t>by</w:t>
    </w:r>
    <w:proofErr w:type="spellEnd"/>
    <w:r>
      <w:t xml:space="preserve"> </w:t>
    </w:r>
    <w:sdt>
      <w:sdt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>
          <w:t>Sven Petersen</w:t>
        </w:r>
      </w:sdtContent>
    </w:sdt>
    <w:r w:rsidR="007C0EBE">
      <w:tab/>
    </w:r>
    <w:r>
      <w:t>Page</w:t>
    </w:r>
    <w:r w:rsidR="007C0EBE">
      <w:t xml:space="preserve"> </w:t>
    </w:r>
    <w:r w:rsidR="007C0EBE">
      <w:rPr>
        <w:rStyle w:val="Seitenzahl"/>
      </w:rPr>
      <w:fldChar w:fldCharType="begin"/>
    </w:r>
    <w:r w:rsidR="007C0EBE">
      <w:rPr>
        <w:rStyle w:val="Seitenzahl"/>
      </w:rPr>
      <w:instrText xml:space="preserve"> PAGE </w:instrText>
    </w:r>
    <w:r w:rsidR="007C0EBE">
      <w:rPr>
        <w:rStyle w:val="Seitenzahl"/>
      </w:rPr>
      <w:fldChar w:fldCharType="separate"/>
    </w:r>
    <w:r w:rsidR="00D4127D">
      <w:rPr>
        <w:rStyle w:val="Seitenzahl"/>
        <w:noProof/>
      </w:rPr>
      <w:t>2</w:t>
    </w:r>
    <w:r w:rsidR="007C0EBE">
      <w:rPr>
        <w:rStyle w:val="Seitenzahl"/>
      </w:rPr>
      <w:fldChar w:fldCharType="end"/>
    </w:r>
    <w:r w:rsidR="007C0EBE">
      <w:rPr>
        <w:rStyle w:val="Seitenzahl"/>
      </w:rPr>
      <w:t xml:space="preserve"> </w:t>
    </w:r>
    <w:proofErr w:type="spellStart"/>
    <w:r>
      <w:rPr>
        <w:rStyle w:val="Seitenzahl"/>
      </w:rPr>
      <w:t>of</w:t>
    </w:r>
    <w:proofErr w:type="spellEnd"/>
    <w:r w:rsidR="007C0EBE">
      <w:rPr>
        <w:rStyle w:val="Seitenzahl"/>
      </w:rPr>
      <w:t xml:space="preserve"> </w:t>
    </w:r>
    <w:r w:rsidR="007C0EBE">
      <w:rPr>
        <w:rStyle w:val="Seitenzahl"/>
      </w:rPr>
      <w:fldChar w:fldCharType="begin"/>
    </w:r>
    <w:r w:rsidR="007C0EBE">
      <w:rPr>
        <w:rStyle w:val="Seitenzahl"/>
      </w:rPr>
      <w:instrText xml:space="preserve"> NUMPAGES </w:instrText>
    </w:r>
    <w:r w:rsidR="007C0EBE">
      <w:rPr>
        <w:rStyle w:val="Seitenzahl"/>
      </w:rPr>
      <w:fldChar w:fldCharType="separate"/>
    </w:r>
    <w:r w:rsidR="00D4127D">
      <w:rPr>
        <w:rStyle w:val="Seitenzahl"/>
        <w:noProof/>
      </w:rPr>
      <w:t>2</w:t>
    </w:r>
    <w:r w:rsidR="007C0EBE">
      <w:rPr>
        <w:rStyle w:val="Seitenzahl"/>
      </w:rPr>
      <w:fldChar w:fldCharType="end"/>
    </w:r>
    <w:r w:rsidR="007C0EBE">
      <w:rPr>
        <w:rStyle w:val="Seitenzahl"/>
      </w:rPr>
      <w:tab/>
      <w:t>Do</w:t>
    </w:r>
    <w:r>
      <w:rPr>
        <w:rStyle w:val="Seitenzahl"/>
      </w:rPr>
      <w:t>c</w:t>
    </w:r>
    <w:r w:rsidR="006477E2">
      <w:rPr>
        <w:rStyle w:val="Seitenzahl"/>
      </w:rPr>
      <w:t>.</w:t>
    </w:r>
    <w:r w:rsidR="007C0EBE">
      <w:rPr>
        <w:rStyle w:val="Seitenzahl"/>
      </w:rPr>
      <w:t>-</w:t>
    </w:r>
    <w:proofErr w:type="spellStart"/>
    <w:r w:rsidR="007C0EBE">
      <w:rPr>
        <w:rStyle w:val="Seitenzahl"/>
      </w:rPr>
      <w:t>N</w:t>
    </w:r>
    <w:r>
      <w:rPr>
        <w:rStyle w:val="Seitenzahl"/>
      </w:rPr>
      <w:t>o</w:t>
    </w:r>
    <w:proofErr w:type="spellEnd"/>
    <w:r w:rsidR="007C0EBE">
      <w:rPr>
        <w:rStyle w:val="Seitenzahl"/>
      </w:rPr>
      <w:t xml:space="preserve">.: </w:t>
    </w:r>
    <w:r w:rsidR="009F7A1E">
      <w:rPr>
        <w:rStyle w:val="Seitenzahl"/>
      </w:rPr>
      <w:t>226</w:t>
    </w:r>
    <w:r w:rsidR="007C0EBE">
      <w:rPr>
        <w:rStyle w:val="Seitenzahl"/>
      </w:rPr>
      <w:t>-</w:t>
    </w:r>
    <w:r>
      <w:rPr>
        <w:rStyle w:val="Seitenzahl"/>
      </w:rPr>
      <w:t>6</w:t>
    </w:r>
    <w:r w:rsidR="007C0EBE">
      <w:rPr>
        <w:rStyle w:val="Seitenzahl"/>
      </w:rPr>
      <w:t>-0</w:t>
    </w:r>
    <w:r w:rsidR="009F7A1E">
      <w:rPr>
        <w:rStyle w:val="Seitenzahl"/>
      </w:rPr>
      <w:t>1</w:t>
    </w:r>
    <w:r w:rsidR="007C0EBE">
      <w:rPr>
        <w:rStyle w:val="Seitenzahl"/>
      </w:rPr>
      <w:t>-00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1D22" w14:textId="7155E019" w:rsidR="00971548" w:rsidRPr="00A930FC" w:rsidRDefault="00E62356" w:rsidP="00A930FC">
    <w:pPr>
      <w:pStyle w:val="Kopfzeile"/>
      <w:rPr>
        <w:sz w:val="20"/>
        <w:szCs w:val="20"/>
      </w:rPr>
    </w:pPr>
    <w:r w:rsidRPr="00A930FC">
      <w:rPr>
        <w:sz w:val="20"/>
        <w:szCs w:val="20"/>
      </w:rPr>
      <w:fldChar w:fldCharType="begin"/>
    </w:r>
    <w:r w:rsidRPr="00A930FC">
      <w:rPr>
        <w:sz w:val="20"/>
        <w:szCs w:val="20"/>
      </w:rPr>
      <w:instrText xml:space="preserve"> FILENAME \* MERGEFORMAT </w:instrText>
    </w:r>
    <w:r w:rsidRPr="00A930FC">
      <w:rPr>
        <w:sz w:val="20"/>
        <w:szCs w:val="20"/>
      </w:rPr>
      <w:fldChar w:fldCharType="separate"/>
    </w:r>
    <w:r w:rsidR="00836E8F">
      <w:rPr>
        <w:noProof/>
        <w:sz w:val="20"/>
        <w:szCs w:val="20"/>
      </w:rPr>
      <w:t>C64ExpExtP_ModD.docx</w:t>
    </w:r>
    <w:r w:rsidRPr="00A930FC">
      <w:rPr>
        <w:sz w:val="20"/>
        <w:szCs w:val="20"/>
      </w:rPr>
      <w:fldChar w:fldCharType="end"/>
    </w:r>
    <w:r w:rsidR="00971548" w:rsidRPr="00A930FC">
      <w:rPr>
        <w:sz w:val="20"/>
        <w:szCs w:val="20"/>
      </w:rPr>
      <w:tab/>
    </w:r>
    <w:r w:rsidR="00D4127D">
      <w:rPr>
        <w:sz w:val="20"/>
        <w:szCs w:val="20"/>
      </w:rPr>
      <w:tab/>
    </w:r>
    <w:r w:rsidR="00971548" w:rsidRPr="00A930FC">
      <w:rPr>
        <w:sz w:val="20"/>
        <w:szCs w:val="20"/>
      </w:rPr>
      <w:fldChar w:fldCharType="begin"/>
    </w:r>
    <w:r w:rsidR="00971548" w:rsidRPr="00A930FC">
      <w:rPr>
        <w:sz w:val="20"/>
        <w:szCs w:val="20"/>
      </w:rPr>
      <w:instrText xml:space="preserve"> TIME \@ "dd.MM.yyyy HH:mm" </w:instrText>
    </w:r>
    <w:r w:rsidR="00971548" w:rsidRPr="00A930FC">
      <w:rPr>
        <w:sz w:val="20"/>
        <w:szCs w:val="20"/>
      </w:rPr>
      <w:fldChar w:fldCharType="separate"/>
    </w:r>
    <w:r w:rsidR="00836E8F">
      <w:rPr>
        <w:noProof/>
        <w:sz w:val="20"/>
        <w:szCs w:val="20"/>
      </w:rPr>
      <w:t>25.05.2026 21:34</w:t>
    </w:r>
    <w:r w:rsidR="00971548" w:rsidRPr="00A930FC">
      <w:rPr>
        <w:sz w:val="20"/>
        <w:szCs w:val="20"/>
      </w:rPr>
      <w:fldChar w:fldCharType="end"/>
    </w:r>
  </w:p>
  <w:p w14:paraId="3EB8830F" w14:textId="5254E611" w:rsidR="00971548" w:rsidRPr="004F659B" w:rsidRDefault="003711DD" w:rsidP="004F659B">
    <w:pPr>
      <w:pStyle w:val="Kopfzeile"/>
      <w:rPr>
        <w:sz w:val="20"/>
        <w:szCs w:val="20"/>
      </w:rPr>
    </w:pPr>
    <w:proofErr w:type="spellStart"/>
    <w:r>
      <w:rPr>
        <w:sz w:val="20"/>
        <w:szCs w:val="20"/>
      </w:rPr>
      <w:t>Drafted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by</w:t>
    </w:r>
    <w:proofErr w:type="spellEnd"/>
    <w:r>
      <w:rPr>
        <w:sz w:val="20"/>
        <w:szCs w:val="20"/>
      </w:rPr>
      <w:t xml:space="preserve"> </w:t>
    </w:r>
    <w:r w:rsidR="00971548" w:rsidRPr="00A930FC">
      <w:rPr>
        <w:sz w:val="20"/>
        <w:szCs w:val="20"/>
      </w:rPr>
      <w:t xml:space="preserve"> </w:t>
    </w:r>
    <w:sdt>
      <w:sdtPr>
        <w:rPr>
          <w:sz w:val="20"/>
          <w:szCs w:val="20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A930FC">
          <w:rPr>
            <w:sz w:val="20"/>
            <w:szCs w:val="20"/>
          </w:rPr>
          <w:t>Sven Petersen</w:t>
        </w:r>
      </w:sdtContent>
    </w:sdt>
    <w:r w:rsidR="00971548" w:rsidRPr="00A930FC">
      <w:rPr>
        <w:sz w:val="20"/>
        <w:szCs w:val="20"/>
      </w:rPr>
      <w:tab/>
    </w:r>
    <w:r>
      <w:rPr>
        <w:sz w:val="20"/>
        <w:szCs w:val="20"/>
      </w:rPr>
      <w:t>Page</w:t>
    </w:r>
    <w:r w:rsidR="00971548" w:rsidRPr="00A930FC">
      <w:rPr>
        <w:sz w:val="20"/>
        <w:szCs w:val="20"/>
      </w:rPr>
      <w:t xml:space="preserve"> </w:t>
    </w:r>
    <w:r w:rsidR="00971548" w:rsidRPr="00A930FC">
      <w:rPr>
        <w:sz w:val="20"/>
        <w:szCs w:val="20"/>
      </w:rPr>
      <w:fldChar w:fldCharType="begin"/>
    </w:r>
    <w:r w:rsidR="00971548" w:rsidRPr="00A930FC">
      <w:rPr>
        <w:sz w:val="20"/>
        <w:szCs w:val="20"/>
      </w:rPr>
      <w:instrText xml:space="preserve"> PAGE </w:instrText>
    </w:r>
    <w:r w:rsidR="00971548" w:rsidRPr="00A930FC">
      <w:rPr>
        <w:sz w:val="20"/>
        <w:szCs w:val="20"/>
      </w:rPr>
      <w:fldChar w:fldCharType="separate"/>
    </w:r>
    <w:r w:rsidR="00625B98">
      <w:rPr>
        <w:noProof/>
        <w:sz w:val="20"/>
        <w:szCs w:val="20"/>
      </w:rPr>
      <w:t>1</w:t>
    </w:r>
    <w:r w:rsidR="00971548" w:rsidRPr="00A930FC">
      <w:rPr>
        <w:sz w:val="20"/>
        <w:szCs w:val="20"/>
      </w:rPr>
      <w:fldChar w:fldCharType="end"/>
    </w:r>
    <w:r w:rsidR="00971548" w:rsidRPr="00A930FC"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of</w:t>
    </w:r>
    <w:proofErr w:type="spellEnd"/>
    <w:r w:rsidR="00971548" w:rsidRPr="00A930FC">
      <w:rPr>
        <w:sz w:val="20"/>
        <w:szCs w:val="20"/>
      </w:rPr>
      <w:t xml:space="preserve"> </w:t>
    </w:r>
    <w:r w:rsidR="00971548" w:rsidRPr="00A930FC">
      <w:rPr>
        <w:sz w:val="20"/>
        <w:szCs w:val="20"/>
      </w:rPr>
      <w:fldChar w:fldCharType="begin"/>
    </w:r>
    <w:r w:rsidR="00971548" w:rsidRPr="00A930FC">
      <w:rPr>
        <w:sz w:val="20"/>
        <w:szCs w:val="20"/>
      </w:rPr>
      <w:instrText xml:space="preserve"> NUMPAGES </w:instrText>
    </w:r>
    <w:r w:rsidR="00971548" w:rsidRPr="00A930FC">
      <w:rPr>
        <w:sz w:val="20"/>
        <w:szCs w:val="20"/>
      </w:rPr>
      <w:fldChar w:fldCharType="separate"/>
    </w:r>
    <w:r w:rsidR="00625B98">
      <w:rPr>
        <w:noProof/>
        <w:sz w:val="20"/>
        <w:szCs w:val="20"/>
      </w:rPr>
      <w:t>1</w:t>
    </w:r>
    <w:r w:rsidR="00971548" w:rsidRPr="00A930FC">
      <w:rPr>
        <w:sz w:val="20"/>
        <w:szCs w:val="20"/>
      </w:rPr>
      <w:fldChar w:fldCharType="end"/>
    </w:r>
    <w:r w:rsidR="00971548" w:rsidRPr="00A930FC">
      <w:rPr>
        <w:sz w:val="20"/>
        <w:szCs w:val="20"/>
      </w:rPr>
      <w:tab/>
      <w:t>Do</w:t>
    </w:r>
    <w:r>
      <w:rPr>
        <w:sz w:val="20"/>
        <w:szCs w:val="20"/>
      </w:rPr>
      <w:t>c</w:t>
    </w:r>
    <w:r w:rsidR="00971548" w:rsidRPr="00A930FC">
      <w:rPr>
        <w:sz w:val="20"/>
        <w:szCs w:val="20"/>
      </w:rPr>
      <w:t>.-</w:t>
    </w:r>
    <w:proofErr w:type="spellStart"/>
    <w:r w:rsidR="00971548" w:rsidRPr="00A930FC">
      <w:rPr>
        <w:sz w:val="20"/>
        <w:szCs w:val="20"/>
      </w:rPr>
      <w:t>N</w:t>
    </w:r>
    <w:r>
      <w:rPr>
        <w:sz w:val="20"/>
        <w:szCs w:val="20"/>
      </w:rPr>
      <w:t>o</w:t>
    </w:r>
    <w:proofErr w:type="spellEnd"/>
    <w:r w:rsidR="00971548" w:rsidRPr="00A930FC">
      <w:rPr>
        <w:sz w:val="20"/>
        <w:szCs w:val="20"/>
      </w:rPr>
      <w:t xml:space="preserve">.: </w:t>
    </w:r>
    <w:r w:rsidR="009F7A1E">
      <w:rPr>
        <w:sz w:val="20"/>
        <w:szCs w:val="20"/>
      </w:rPr>
      <w:t>226</w:t>
    </w:r>
    <w:r w:rsidR="00971548" w:rsidRPr="00A930FC">
      <w:rPr>
        <w:sz w:val="20"/>
        <w:szCs w:val="20"/>
      </w:rPr>
      <w:t>-</w:t>
    </w:r>
    <w:r w:rsidR="00A930FC">
      <w:rPr>
        <w:sz w:val="20"/>
        <w:szCs w:val="20"/>
      </w:rPr>
      <w:t>6</w:t>
    </w:r>
    <w:r w:rsidR="00971548" w:rsidRPr="00A930FC">
      <w:rPr>
        <w:sz w:val="20"/>
        <w:szCs w:val="20"/>
      </w:rPr>
      <w:t>-0</w:t>
    </w:r>
    <w:r w:rsidR="009F7A1E">
      <w:rPr>
        <w:sz w:val="20"/>
        <w:szCs w:val="20"/>
      </w:rPr>
      <w:t>1</w:t>
    </w:r>
    <w:r w:rsidR="00971548" w:rsidRPr="00A930FC">
      <w:rPr>
        <w:sz w:val="20"/>
        <w:szCs w:val="20"/>
      </w:rPr>
      <w:t>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A1A2" w14:textId="77777777" w:rsidR="00602DCF" w:rsidRDefault="00602DCF" w:rsidP="004207BD">
      <w:pPr>
        <w:spacing w:after="0" w:line="240" w:lineRule="auto"/>
      </w:pPr>
      <w:r>
        <w:separator/>
      </w:r>
    </w:p>
  </w:footnote>
  <w:footnote w:type="continuationSeparator" w:id="0">
    <w:p w14:paraId="6A2C1E96" w14:textId="77777777" w:rsidR="00602DCF" w:rsidRDefault="00602DCF" w:rsidP="004207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CF"/>
    <w:rsid w:val="0001054C"/>
    <w:rsid w:val="00095AB4"/>
    <w:rsid w:val="000D4111"/>
    <w:rsid w:val="00172E2D"/>
    <w:rsid w:val="001E790F"/>
    <w:rsid w:val="002779BC"/>
    <w:rsid w:val="00304344"/>
    <w:rsid w:val="003711DD"/>
    <w:rsid w:val="004207BD"/>
    <w:rsid w:val="004D29B8"/>
    <w:rsid w:val="004F659B"/>
    <w:rsid w:val="00506308"/>
    <w:rsid w:val="005131E2"/>
    <w:rsid w:val="00542508"/>
    <w:rsid w:val="005A3DAE"/>
    <w:rsid w:val="00602DCF"/>
    <w:rsid w:val="00625B98"/>
    <w:rsid w:val="006477E2"/>
    <w:rsid w:val="00686AE7"/>
    <w:rsid w:val="00706A1C"/>
    <w:rsid w:val="00781459"/>
    <w:rsid w:val="007949D2"/>
    <w:rsid w:val="007C0EBE"/>
    <w:rsid w:val="00836E8F"/>
    <w:rsid w:val="00951A09"/>
    <w:rsid w:val="00961D2D"/>
    <w:rsid w:val="00971548"/>
    <w:rsid w:val="009F7A1E"/>
    <w:rsid w:val="00A34BD7"/>
    <w:rsid w:val="00A92BB9"/>
    <w:rsid w:val="00A930FC"/>
    <w:rsid w:val="00AE432D"/>
    <w:rsid w:val="00CE5D11"/>
    <w:rsid w:val="00D15F29"/>
    <w:rsid w:val="00D4127D"/>
    <w:rsid w:val="00D95205"/>
    <w:rsid w:val="00DC1E07"/>
    <w:rsid w:val="00DF5998"/>
    <w:rsid w:val="00E62356"/>
    <w:rsid w:val="00EC4007"/>
    <w:rsid w:val="00E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6B040"/>
  <w15:chartTrackingRefBased/>
  <w15:docId w15:val="{6ED970F9-FD2E-4D3E-A2A3-36DCD287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BB9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  <w:style w:type="table" w:styleId="Gitternetztabelle4Akzent1">
    <w:name w:val="Grid Table 4 Accent 1"/>
    <w:basedOn w:val="NormaleTabelle"/>
    <w:uiPriority w:val="49"/>
    <w:rsid w:val="00602D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9F7A1E"/>
    <w:pPr>
      <w:spacing w:after="200" w:line="240" w:lineRule="auto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3</Pages>
  <Words>219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4</cp:revision>
  <cp:lastPrinted>2026-05-25T19:34:00Z</cp:lastPrinted>
  <dcterms:created xsi:type="dcterms:W3CDTF">2026-05-25T17:58:00Z</dcterms:created>
  <dcterms:modified xsi:type="dcterms:W3CDTF">2026-05-25T19:34:00Z</dcterms:modified>
</cp:coreProperties>
</file>